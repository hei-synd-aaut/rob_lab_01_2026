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4D39E9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43FCCCF9" w:rsidR="00493D98" w:rsidRPr="00CF6F29" w:rsidRDefault="004D39E9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34007B">
              <w:rPr>
                <w:bCs/>
                <w:color w:val="E682AD"/>
                <w:lang w:val="en-GB"/>
              </w:rPr>
              <w:t>Kinematic calibration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29945D2D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  <w:r w:rsidR="00CA659E">
              <w:rPr>
                <w:b w:val="0"/>
                <w:lang w:val="en-GB"/>
              </w:rPr>
              <w:t>,</w:t>
            </w:r>
            <w:r w:rsidR="00CA659E" w:rsidRPr="00CA659E">
              <w:rPr>
                <w:b w:val="0"/>
                <w:lang w:val="en-GB"/>
              </w:rPr>
              <w:t xml:space="preserve"> </w:t>
            </w:r>
            <w:r w:rsidR="00CA659E" w:rsidRPr="00CA659E">
              <w:rPr>
                <w:b w:val="0"/>
                <w:i/>
                <w:lang w:val="en-GB"/>
              </w:rPr>
              <w:t>third if any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4DC71B2" w:rsidR="003850EE" w:rsidRPr="002C3E9B" w:rsidRDefault="00C7299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  <w:r w:rsidR="001F3FDD">
              <w:rPr>
                <w:b/>
                <w:lang w:val="en-GB"/>
              </w:rPr>
              <w:t xml:space="preserve"> </w:t>
            </w:r>
          </w:p>
        </w:tc>
      </w:tr>
      <w:tr w:rsidR="00891E1C" w:rsidRPr="002C3E9B" w14:paraId="5D9F99C0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24DA2EB6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Pr="002C3E9B">
              <w:rPr>
                <w:lang w:val="en-GB"/>
              </w:rPr>
              <w:t xml:space="preserve">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2C3E9B" w14:paraId="5C2D9D7A" w14:textId="77777777" w:rsidTr="00875C5F">
              <w:tc>
                <w:tcPr>
                  <w:tcW w:w="2054" w:type="dxa"/>
                </w:tcPr>
                <w:p w14:paraId="613EC2C6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FC30AC9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3881873A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2C3E9B" w14:paraId="5FF16930" w14:textId="77777777" w:rsidTr="00875C5F">
              <w:trPr>
                <w:trHeight w:val="507"/>
              </w:trPr>
              <w:tc>
                <w:tcPr>
                  <w:tcW w:w="2054" w:type="dxa"/>
                </w:tcPr>
                <w:p w14:paraId="5CFF3041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44EB0CC6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855D5A2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4B5D3F43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5350CB99" w14:textId="77777777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First team member</w:t>
            </w:r>
          </w:p>
        </w:tc>
      </w:tr>
      <w:tr w:rsidR="00891E1C" w:rsidRPr="000A5D44" w14:paraId="45E5E5D3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4EDA4D8A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2C3E9B" w14:paraId="713A24EC" w14:textId="77777777" w:rsidTr="00875C5F">
              <w:tc>
                <w:tcPr>
                  <w:tcW w:w="2054" w:type="dxa"/>
                </w:tcPr>
                <w:p w14:paraId="27DD8B77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793C1005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103F8E1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2C3E9B" w14:paraId="6A9C016F" w14:textId="77777777" w:rsidTr="00875C5F">
              <w:trPr>
                <w:trHeight w:val="495"/>
              </w:trPr>
              <w:tc>
                <w:tcPr>
                  <w:tcW w:w="2054" w:type="dxa"/>
                </w:tcPr>
                <w:p w14:paraId="5EA7708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8943851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49415663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DEFE79F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95B8F7" w14:textId="14620AA3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member</w:t>
            </w:r>
            <w:r w:rsidR="00C73CA5">
              <w:rPr>
                <w:b/>
                <w:lang w:val="en-GB"/>
              </w:rPr>
              <w:t xml:space="preserve">, </w:t>
            </w:r>
            <w:r w:rsidR="00C73CA5" w:rsidRPr="00C73CA5">
              <w:rPr>
                <w:i/>
                <w:lang w:val="en-GB"/>
              </w:rPr>
              <w:t>third if any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286703B5" w:rsidR="006F76FD" w:rsidRPr="002C3E9B" w:rsidRDefault="00891E1C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 confirmed by</w:t>
            </w:r>
            <w:r w:rsidR="00CF6F29"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891E1C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891E1C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5316985F" w:rsidR="00493D98" w:rsidRPr="002C3E9B" w:rsidRDefault="00C7299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First</w:t>
            </w:r>
            <w:r w:rsidR="001F3FDD">
              <w:rPr>
                <w:b/>
                <w:lang w:val="en-GB"/>
              </w:rPr>
              <w:t xml:space="preserve">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891E1C" w:rsidRPr="000A5D44" w14:paraId="3B8C8253" w14:textId="77777777" w:rsidTr="00875C5F">
        <w:trPr>
          <w:trHeight w:val="1134"/>
        </w:trPr>
        <w:tc>
          <w:tcPr>
            <w:tcW w:w="6173" w:type="dxa"/>
            <w:vAlign w:val="center"/>
          </w:tcPr>
          <w:p w14:paraId="1E3A5AA6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</w:t>
            </w:r>
            <w:r w:rsidRPr="002C3E9B">
              <w:rPr>
                <w:lang w:val="en-GB"/>
              </w:rPr>
              <w:t xml:space="preserve"> </w:t>
            </w:r>
            <w:r>
              <w:rPr>
                <w:lang w:val="en-GB"/>
              </w:rPr>
              <w:t>confirmed by</w:t>
            </w:r>
            <w:r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891E1C" w:rsidRPr="00891E1C" w14:paraId="673A4113" w14:textId="77777777" w:rsidTr="00875C5F">
              <w:tc>
                <w:tcPr>
                  <w:tcW w:w="2054" w:type="dxa"/>
                </w:tcPr>
                <w:p w14:paraId="3FB45AB0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0507D740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18D96667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891E1C" w:rsidRPr="00891E1C" w14:paraId="6F58145B" w14:textId="77777777" w:rsidTr="00875C5F">
              <w:trPr>
                <w:trHeight w:val="495"/>
              </w:trPr>
              <w:tc>
                <w:tcPr>
                  <w:tcW w:w="2054" w:type="dxa"/>
                </w:tcPr>
                <w:p w14:paraId="40DF76EE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7E25A0F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21A5C3DF" w14:textId="77777777" w:rsidR="00891E1C" w:rsidRPr="002C3E9B" w:rsidRDefault="00891E1C" w:rsidP="00875C5F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2111D8CD" w14:textId="77777777" w:rsidR="00891E1C" w:rsidRPr="002C3E9B" w:rsidRDefault="00891E1C" w:rsidP="00875C5F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44B7001F" w14:textId="1D96D91F" w:rsidR="00891E1C" w:rsidRPr="002C3E9B" w:rsidRDefault="00891E1C" w:rsidP="00875C5F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member</w:t>
            </w:r>
            <w:r w:rsidR="00C73CA5">
              <w:rPr>
                <w:b/>
                <w:lang w:val="en-GB"/>
              </w:rPr>
              <w:t xml:space="preserve"> </w:t>
            </w:r>
            <w:r w:rsidR="00C73CA5" w:rsidRPr="00C73CA5">
              <w:rPr>
                <w:i/>
                <w:lang w:val="en-GB"/>
              </w:rPr>
              <w:t>third if any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4C0A1888" w:rsidR="00A20644" w:rsidRPr="002C3E9B" w:rsidRDefault="00891E1C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Tests results</w:t>
            </w:r>
            <w:r w:rsidR="00A20644" w:rsidRPr="002C3E9B">
              <w:rPr>
                <w:lang w:val="en-GB"/>
              </w:rPr>
              <w:t xml:space="preserve"> </w:t>
            </w:r>
            <w:r w:rsidR="00FE78F3">
              <w:rPr>
                <w:lang w:val="en-GB"/>
              </w:rPr>
              <w:t>approved</w:t>
            </w:r>
            <w:r>
              <w:rPr>
                <w:lang w:val="en-GB"/>
              </w:rPr>
              <w:t xml:space="preserve"> by</w:t>
            </w:r>
            <w:r w:rsidR="00CF6F29" w:rsidRPr="002C3E9B">
              <w:rPr>
                <w:lang w:val="en-GB"/>
              </w:rPr>
              <w:t>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891E1C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891E1C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1591E8C1" w:rsidR="00A20644" w:rsidRPr="002C3E9B" w:rsidRDefault="00891E1C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62E63041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259E8C07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564C30">
              <w:rPr>
                <w:lang w:val="en-GB"/>
              </w:rPr>
              <w:t xml:space="preserve">April </w:t>
            </w:r>
            <w:r w:rsidR="004D39E9">
              <w:rPr>
                <w:lang w:val="en-GB"/>
              </w:rPr>
              <w:t>20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4D39E9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46A0DFE4" w:rsidR="005B5BB3" w:rsidRPr="007B06D4" w:rsidRDefault="00EE2357" w:rsidP="007B06D4">
            <w:pPr>
              <w:pStyle w:val="Arialboldadresse"/>
              <w:ind w:firstLine="0"/>
              <w:jc w:val="center"/>
              <w:rPr>
                <w:sz w:val="28"/>
                <w:szCs w:val="24"/>
                <w:lang w:val="en-GB"/>
              </w:rPr>
            </w:pPr>
            <w:r>
              <w:rPr>
                <w:sz w:val="28"/>
                <w:szCs w:val="24"/>
                <w:lang w:val="en-GB"/>
              </w:rPr>
              <w:t>Performance</w:t>
            </w:r>
            <w:r w:rsidR="00564C30">
              <w:rPr>
                <w:sz w:val="28"/>
                <w:szCs w:val="24"/>
                <w:lang w:val="en-GB"/>
              </w:rPr>
              <w:t xml:space="preserve"> </w:t>
            </w:r>
            <w:r w:rsidR="00864F11">
              <w:rPr>
                <w:sz w:val="28"/>
                <w:szCs w:val="24"/>
                <w:lang w:val="en-GB"/>
              </w:rPr>
              <w:t>Qualification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3D4F9803" w14:textId="0CEE34F8" w:rsidR="00B8460B" w:rsidRPr="004D39E9" w:rsidRDefault="004D39E9" w:rsidP="004D39E9">
      <w:pPr>
        <w:pStyle w:val="Titre1"/>
        <w:rPr>
          <w:lang w:val="en-GB"/>
        </w:rPr>
      </w:pPr>
      <w:r>
        <w:rPr>
          <w:lang w:val="en-GB"/>
        </w:rPr>
        <w:t>Camera calibration</w:t>
      </w:r>
      <w:r w:rsidR="00F8243D" w:rsidRPr="004D39E9">
        <w:rPr>
          <w:lang w:val="en-GB"/>
        </w:rPr>
        <w:t>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367608" w:rsidRPr="007D32C9" w14:paraId="6ACAF1CD" w14:textId="17B3742A" w:rsidTr="00FB45D6">
        <w:tc>
          <w:tcPr>
            <w:tcW w:w="793" w:type="dxa"/>
            <w:shd w:val="clear" w:color="auto" w:fill="F7CAAC" w:themeFill="accent2" w:themeFillTint="66"/>
          </w:tcPr>
          <w:p w14:paraId="5C9E9B5E" w14:textId="646186ED" w:rsidR="00367608" w:rsidRPr="007D32C9" w:rsidRDefault="00AD2522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</w:t>
            </w:r>
            <w:r w:rsidR="00367608">
              <w:rPr>
                <w:b/>
                <w:bCs/>
                <w:lang w:val="en-GB"/>
              </w:rPr>
              <w:t>Q</w:t>
            </w:r>
            <w:r w:rsidR="00367608"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BBB4821" w14:textId="7036DE0D" w:rsidR="00367608" w:rsidRPr="007D32C9" w:rsidRDefault="00E5164F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Reset the system</w:t>
            </w:r>
          </w:p>
        </w:tc>
      </w:tr>
      <w:tr w:rsidR="00367608" w:rsidRPr="000A5D44" w14:paraId="197AABA9" w14:textId="264042D3" w:rsidTr="00FB45D6">
        <w:tc>
          <w:tcPr>
            <w:tcW w:w="793" w:type="dxa"/>
          </w:tcPr>
          <w:p w14:paraId="567B5C5F" w14:textId="45E450B9" w:rsidR="00367608" w:rsidRDefault="00367608" w:rsidP="000A3A9A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700" w:type="dxa"/>
          </w:tcPr>
          <w:p w14:paraId="3B572AB0" w14:textId="1A20BCB5" w:rsidR="00276438" w:rsidRDefault="004D39E9" w:rsidP="005009F9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From aborted state in execute mode after resetting the PLC program</w:t>
            </w:r>
            <w:r w:rsidR="00385AE8">
              <w:rPr>
                <w:lang w:val="en-GB"/>
              </w:rPr>
              <w:t>.</w:t>
            </w:r>
          </w:p>
          <w:p w14:paraId="2E375D2F" w14:textId="7CD7E3E7" w:rsidR="00E5164F" w:rsidRDefault="004D39E9" w:rsidP="005009F9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One team member performs a </w:t>
            </w:r>
            <w:r w:rsidR="000A5D44" w:rsidRPr="000A5D44">
              <w:rPr>
                <w:b/>
                <w:bCs/>
                <w:lang w:val="en-GB"/>
              </w:rPr>
              <w:t>cold</w:t>
            </w:r>
            <w:r>
              <w:rPr>
                <w:lang w:val="en-GB"/>
              </w:rPr>
              <w:t xml:space="preserve"> reset and start</w:t>
            </w:r>
            <w:r w:rsidR="000A5D44">
              <w:rPr>
                <w:lang w:val="en-GB"/>
              </w:rPr>
              <w:t>s</w:t>
            </w:r>
            <w:r>
              <w:rPr>
                <w:lang w:val="en-GB"/>
              </w:rPr>
              <w:t xml:space="preserve"> in a browser connected to CtrlX OS </w:t>
            </w:r>
            <w:r w:rsidR="00E5164F">
              <w:rPr>
                <w:lang w:val="en-GB"/>
              </w:rPr>
              <w:t>/</w:t>
            </w:r>
            <w:r w:rsidR="00E5164F" w:rsidRPr="00E5164F">
              <w:rPr>
                <w:lang w:val="en-US"/>
              </w:rPr>
              <w:t xml:space="preserve"> </w:t>
            </w:r>
            <w:r w:rsidR="00E5164F" w:rsidRPr="00E5164F">
              <w:rPr>
                <w:lang w:val="en-GB"/>
              </w:rPr>
              <w:t>/plc/status/applications</w:t>
            </w:r>
            <w:r w:rsidR="00385AE8">
              <w:rPr>
                <w:lang w:val="en-GB"/>
              </w:rPr>
              <w:t>:</w:t>
            </w:r>
          </w:p>
          <w:p w14:paraId="16105F3A" w14:textId="456EB9C6" w:rsidR="00367608" w:rsidRDefault="00E5164F" w:rsidP="005009F9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state is aborted in execute mode yes / no?</w:t>
            </w:r>
            <w:r w:rsidR="004F315B">
              <w:rPr>
                <w:lang w:val="en-GB"/>
              </w:rPr>
              <w:t xml:space="preserve"> </w:t>
            </w:r>
            <w:r w:rsidR="00C73CA5">
              <w:rPr>
                <w:lang w:val="en-GB"/>
              </w:rPr>
              <w:t>…</w:t>
            </w:r>
          </w:p>
          <w:p w14:paraId="559392FC" w14:textId="4C3E88BC" w:rsidR="00E5164F" w:rsidRPr="00385AE8" w:rsidRDefault="00E5164F" w:rsidP="005009F9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</w:p>
        </w:tc>
      </w:tr>
    </w:tbl>
    <w:p w14:paraId="5CCEE9D8" w14:textId="77777777" w:rsidR="00E5164F" w:rsidRPr="00E5164F" w:rsidRDefault="00E5164F" w:rsidP="00E5164F">
      <w:pPr>
        <w:pStyle w:val="Titre1"/>
        <w:rPr>
          <w:lang w:val="en-GB"/>
        </w:rPr>
      </w:pPr>
      <w:bookmarkStart w:id="0" w:name="_Hlk100669390"/>
      <w:r w:rsidRPr="00E5164F">
        <w:rPr>
          <w:lang w:val="en-GB"/>
        </w:rPr>
        <w:lastRenderedPageBreak/>
        <w:t>Camera calibration.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2E56FB" w:rsidRPr="007D32C9" w14:paraId="10EA0202" w14:textId="77777777" w:rsidTr="00765BA6">
        <w:tc>
          <w:tcPr>
            <w:tcW w:w="793" w:type="dxa"/>
            <w:shd w:val="clear" w:color="auto" w:fill="F7CAAC" w:themeFill="accent2" w:themeFillTint="66"/>
          </w:tcPr>
          <w:bookmarkEnd w:id="0"/>
          <w:p w14:paraId="544DE977" w14:textId="77777777" w:rsidR="002E56FB" w:rsidRPr="007D32C9" w:rsidRDefault="002E56FB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C0257AA" w14:textId="120E5E26" w:rsidR="002E56FB" w:rsidRPr="007D32C9" w:rsidRDefault="00E5164F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Validate calibration</w:t>
            </w:r>
          </w:p>
        </w:tc>
      </w:tr>
      <w:tr w:rsidR="002E56FB" w:rsidRPr="000A5D44" w14:paraId="4C030D31" w14:textId="77777777" w:rsidTr="00765BA6">
        <w:tc>
          <w:tcPr>
            <w:tcW w:w="793" w:type="dxa"/>
          </w:tcPr>
          <w:p w14:paraId="7C5BB3C1" w14:textId="6C982337" w:rsidR="002E56FB" w:rsidRDefault="00E5164F" w:rsidP="00765BA6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="00CA659E">
              <w:rPr>
                <w:lang w:val="en-GB"/>
              </w:rPr>
              <w:t>.</w:t>
            </w:r>
            <w:r>
              <w:rPr>
                <w:lang w:val="en-GB"/>
              </w:rPr>
              <w:t>1</w:t>
            </w:r>
          </w:p>
        </w:tc>
        <w:tc>
          <w:tcPr>
            <w:tcW w:w="8700" w:type="dxa"/>
          </w:tcPr>
          <w:p w14:paraId="0D3CACEA" w14:textId="77777777" w:rsidR="002E56FB" w:rsidRDefault="00E5164F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test engineer presses the sequence of hardware buttons</w:t>
            </w:r>
            <w:r w:rsidR="002E56FB">
              <w:rPr>
                <w:lang w:val="en-GB"/>
              </w:rPr>
              <w:t xml:space="preserve">: </w:t>
            </w:r>
          </w:p>
          <w:p w14:paraId="3C0BB874" w14:textId="1FD64B7B" w:rsidR="00E5164F" w:rsidRDefault="00E5164F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Reset – Reset - Start</w:t>
            </w:r>
          </w:p>
          <w:p w14:paraId="1599E56C" w14:textId="520E3626" w:rsidR="00E5164F" w:rsidRPr="00E5164F" w:rsidRDefault="00E5164F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position of the camera is on the QR code, (y/n)? </w:t>
            </w:r>
            <w:r w:rsidR="00C73CA5">
              <w:rPr>
                <w:lang w:val="en-GB"/>
              </w:rPr>
              <w:t>…</w:t>
            </w:r>
          </w:p>
        </w:tc>
      </w:tr>
      <w:tr w:rsidR="00E5164F" w:rsidRPr="000A5D44" w14:paraId="73E07A8B" w14:textId="77777777" w:rsidTr="00765BA6">
        <w:tc>
          <w:tcPr>
            <w:tcW w:w="793" w:type="dxa"/>
          </w:tcPr>
          <w:p w14:paraId="4BA84700" w14:textId="186D78E0" w:rsidR="00E5164F" w:rsidRDefault="00E5164F" w:rsidP="00765BA6">
            <w:pPr>
              <w:rPr>
                <w:lang w:val="en-GB"/>
              </w:rPr>
            </w:pPr>
            <w:r>
              <w:rPr>
                <w:lang w:val="en-GB"/>
              </w:rPr>
              <w:t>2.2</w:t>
            </w:r>
          </w:p>
        </w:tc>
        <w:tc>
          <w:tcPr>
            <w:tcW w:w="8700" w:type="dxa"/>
          </w:tcPr>
          <w:p w14:paraId="11B8A6B7" w14:textId="025CA726" w:rsidR="00E5164F" w:rsidRDefault="00E5164F" w:rsidP="00765BA6">
            <w:pPr>
              <w:spacing w:line="480" w:lineRule="auto"/>
              <w:rPr>
                <w:lang w:val="en-GB"/>
              </w:rPr>
            </w:pPr>
            <w:r w:rsidRPr="00E5164F">
              <w:rPr>
                <w:lang w:val="en-GB"/>
              </w:rPr>
              <w:t xml:space="preserve">An indicator prompts you to </w:t>
            </w:r>
            <w:r w:rsidR="000A5D44">
              <w:rPr>
                <w:lang w:val="en-GB"/>
              </w:rPr>
              <w:t>validate</w:t>
            </w:r>
            <w:r w:rsidRPr="00E5164F">
              <w:rPr>
                <w:lang w:val="en-GB"/>
              </w:rPr>
              <w:t xml:space="preserve"> the calibration</w:t>
            </w:r>
            <w:r>
              <w:rPr>
                <w:lang w:val="en-GB"/>
              </w:rPr>
              <w:t xml:space="preserve"> (y/n</w:t>
            </w:r>
            <w:proofErr w:type="gramStart"/>
            <w:r>
              <w:rPr>
                <w:lang w:val="en-GB"/>
              </w:rPr>
              <w:t>)?</w:t>
            </w:r>
            <w:r w:rsidR="00C73CA5">
              <w:rPr>
                <w:lang w:val="en-GB"/>
              </w:rPr>
              <w:t>...</w:t>
            </w:r>
            <w:proofErr w:type="gramEnd"/>
          </w:p>
        </w:tc>
      </w:tr>
      <w:tr w:rsidR="00E5164F" w:rsidRPr="000A5D44" w14:paraId="02FA5BA5" w14:textId="77777777" w:rsidTr="00765BA6">
        <w:tc>
          <w:tcPr>
            <w:tcW w:w="793" w:type="dxa"/>
          </w:tcPr>
          <w:p w14:paraId="0D636AA5" w14:textId="642E35D5" w:rsidR="00E5164F" w:rsidRDefault="00E5164F" w:rsidP="00765BA6">
            <w:pPr>
              <w:rPr>
                <w:lang w:val="en-GB"/>
              </w:rPr>
            </w:pPr>
            <w:r>
              <w:rPr>
                <w:lang w:val="en-GB"/>
              </w:rPr>
              <w:t>2.3</w:t>
            </w:r>
          </w:p>
        </w:tc>
        <w:tc>
          <w:tcPr>
            <w:tcW w:w="8700" w:type="dxa"/>
          </w:tcPr>
          <w:p w14:paraId="39FEE740" w14:textId="2B755D4E" w:rsidR="00E5164F" w:rsidRPr="00E5164F" w:rsidRDefault="00E5164F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test engineer stops the system and presses the sequence Reset – Reset – Start, there is no more prompts to </w:t>
            </w:r>
            <w:r w:rsidR="000A5D44">
              <w:rPr>
                <w:lang w:val="en-GB"/>
              </w:rPr>
              <w:t>validate</w:t>
            </w:r>
            <w:r w:rsidR="000A5D44" w:rsidRPr="00E5164F">
              <w:rPr>
                <w:lang w:val="en-GB"/>
              </w:rPr>
              <w:t xml:space="preserve"> </w:t>
            </w:r>
            <w:r>
              <w:rPr>
                <w:lang w:val="en-GB"/>
              </w:rPr>
              <w:t>the calibration (y/n</w:t>
            </w:r>
            <w:proofErr w:type="gramStart"/>
            <w:r>
              <w:rPr>
                <w:lang w:val="en-GB"/>
              </w:rPr>
              <w:t>)?</w:t>
            </w:r>
            <w:r w:rsidR="00C73CA5">
              <w:rPr>
                <w:lang w:val="en-GB"/>
              </w:rPr>
              <w:t>...</w:t>
            </w:r>
            <w:proofErr w:type="gramEnd"/>
          </w:p>
        </w:tc>
      </w:tr>
    </w:tbl>
    <w:p w14:paraId="30C8F2E7" w14:textId="272CBB93" w:rsidR="003F1DD6" w:rsidRPr="003F1DD6" w:rsidRDefault="00E5164F" w:rsidP="003F1DD6">
      <w:pPr>
        <w:pStyle w:val="Titre1"/>
        <w:rPr>
          <w:lang w:val="en-GB"/>
        </w:rPr>
      </w:pPr>
      <w:r>
        <w:rPr>
          <w:lang w:val="en-GB"/>
        </w:rPr>
        <w:t>Pick and place sequence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3F1DD6" w:rsidRPr="007D32C9" w14:paraId="232029A9" w14:textId="77777777" w:rsidTr="00765BA6">
        <w:tc>
          <w:tcPr>
            <w:tcW w:w="793" w:type="dxa"/>
            <w:shd w:val="clear" w:color="auto" w:fill="F7CAAC" w:themeFill="accent2" w:themeFillTint="66"/>
          </w:tcPr>
          <w:p w14:paraId="281B498F" w14:textId="77777777" w:rsidR="003F1DD6" w:rsidRPr="007D32C9" w:rsidRDefault="003F1DD6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39E1B66C" w14:textId="77777777" w:rsidR="003F1DD6" w:rsidRPr="007D32C9" w:rsidRDefault="003F1DD6" w:rsidP="00765BA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PackML command Stop</w:t>
            </w:r>
          </w:p>
        </w:tc>
      </w:tr>
      <w:tr w:rsidR="003F1DD6" w:rsidRPr="000A5D44" w14:paraId="1CAE0CFB" w14:textId="77777777" w:rsidTr="00765BA6">
        <w:tc>
          <w:tcPr>
            <w:tcW w:w="793" w:type="dxa"/>
          </w:tcPr>
          <w:p w14:paraId="23EB0114" w14:textId="73F3808F" w:rsidR="003F1DD6" w:rsidRDefault="00C55D3C" w:rsidP="00765BA6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="00E5164F">
              <w:rPr>
                <w:lang w:val="en-GB"/>
              </w:rPr>
              <w:t>.1</w:t>
            </w:r>
          </w:p>
        </w:tc>
        <w:tc>
          <w:tcPr>
            <w:tcW w:w="8700" w:type="dxa"/>
          </w:tcPr>
          <w:p w14:paraId="71B126D0" w14:textId="65E64F97" w:rsidR="003F1DD6" w:rsidRDefault="00E5164F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From aborted state, if calibration has been </w:t>
            </w:r>
            <w:r w:rsidR="000A5D44">
              <w:rPr>
                <w:lang w:val="en-GB"/>
              </w:rPr>
              <w:t>validate</w:t>
            </w:r>
            <w:r w:rsidR="000A5D44">
              <w:rPr>
                <w:lang w:val="en-GB"/>
              </w:rPr>
              <w:t>d</w:t>
            </w:r>
            <w:r>
              <w:rPr>
                <w:lang w:val="en-GB"/>
              </w:rPr>
              <w:t xml:space="preserve">, the operators </w:t>
            </w:r>
            <w:proofErr w:type="gramStart"/>
            <w:r>
              <w:rPr>
                <w:lang w:val="en-GB"/>
              </w:rPr>
              <w:t>insert</w:t>
            </w:r>
            <w:r w:rsidR="00C73CA5">
              <w:rPr>
                <w:lang w:val="en-GB"/>
              </w:rPr>
              <w:t>s</w:t>
            </w:r>
            <w:proofErr w:type="gramEnd"/>
            <w:r>
              <w:rPr>
                <w:lang w:val="en-GB"/>
              </w:rPr>
              <w:t xml:space="preserve"> a tube on nest position: (nest position)</w:t>
            </w:r>
            <w:r w:rsidR="00C73CA5">
              <w:rPr>
                <w:lang w:val="en-GB"/>
              </w:rPr>
              <w:t>?...</w:t>
            </w:r>
          </w:p>
          <w:p w14:paraId="342AF139" w14:textId="77A01977" w:rsidR="00C73CA5" w:rsidRDefault="00C73CA5" w:rsidP="00C73CA5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operation presses the sequence Reset – Reset – Start, insert the nest position above</w:t>
            </w:r>
            <w:r w:rsidR="000A5D44">
              <w:rPr>
                <w:lang w:val="en-GB"/>
              </w:rPr>
              <w:t xml:space="preserve"> in the User Interface</w:t>
            </w:r>
            <w:r>
              <w:rPr>
                <w:lang w:val="en-GB"/>
              </w:rPr>
              <w:t xml:space="preserve"> and press</w:t>
            </w:r>
            <w:r w:rsidR="000A5D44">
              <w:rPr>
                <w:lang w:val="en-GB"/>
              </w:rPr>
              <w:t>es</w:t>
            </w:r>
            <w:r>
              <w:rPr>
                <w:lang w:val="en-GB"/>
              </w:rPr>
              <w:t xml:space="preserve"> the </w:t>
            </w:r>
            <w:r w:rsidRPr="00E5164F">
              <w:rPr>
                <w:b/>
                <w:lang w:val="en-GB"/>
              </w:rPr>
              <w:t>Start Pick</w:t>
            </w:r>
            <w:r>
              <w:rPr>
                <w:lang w:val="en-GB"/>
              </w:rPr>
              <w:t xml:space="preserve"> button.</w:t>
            </w:r>
          </w:p>
          <w:p w14:paraId="08D7D752" w14:textId="0BB44496" w:rsidR="00C73CA5" w:rsidRDefault="00C73CA5" w:rsidP="00C73CA5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picks the tube from position (position)?...</w:t>
            </w:r>
          </w:p>
          <w:p w14:paraId="1F33AE2F" w14:textId="6535F887" w:rsidR="00C73CA5" w:rsidRPr="00385AE8" w:rsidRDefault="00C73CA5" w:rsidP="00C73CA5">
            <w:pPr>
              <w:spacing w:line="480" w:lineRule="auto"/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>The robot is in high position with the tube in the gripper (y/n)? …</w:t>
            </w:r>
          </w:p>
        </w:tc>
      </w:tr>
      <w:tr w:rsidR="00E5164F" w:rsidRPr="000A5D44" w14:paraId="258A8E29" w14:textId="77777777" w:rsidTr="00765BA6">
        <w:tc>
          <w:tcPr>
            <w:tcW w:w="793" w:type="dxa"/>
          </w:tcPr>
          <w:p w14:paraId="664B8D16" w14:textId="324D1176" w:rsidR="00E5164F" w:rsidRDefault="00E5164F" w:rsidP="00765BA6">
            <w:pPr>
              <w:rPr>
                <w:lang w:val="en-GB"/>
              </w:rPr>
            </w:pPr>
            <w:r>
              <w:rPr>
                <w:lang w:val="en-GB"/>
              </w:rPr>
              <w:t>3.2</w:t>
            </w:r>
          </w:p>
        </w:tc>
        <w:tc>
          <w:tcPr>
            <w:tcW w:w="8700" w:type="dxa"/>
          </w:tcPr>
          <w:p w14:paraId="40BCDB1E" w14:textId="67C1DF2E" w:rsidR="00E5164F" w:rsidRDefault="00C73CA5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There is a tube in the gripper, the operator select</w:t>
            </w:r>
            <w:r w:rsidR="000A5D44">
              <w:rPr>
                <w:lang w:val="en-GB"/>
              </w:rPr>
              <w:t>s</w:t>
            </w:r>
            <w:r>
              <w:rPr>
                <w:lang w:val="en-GB"/>
              </w:rPr>
              <w:t xml:space="preserve"> the nest number (nest position</w:t>
            </w:r>
            <w:proofErr w:type="gramStart"/>
            <w:r>
              <w:rPr>
                <w:lang w:val="en-GB"/>
              </w:rPr>
              <w:t>)?...</w:t>
            </w:r>
            <w:proofErr w:type="gramEnd"/>
            <w:r>
              <w:rPr>
                <w:lang w:val="en-GB"/>
              </w:rPr>
              <w:t>.</w:t>
            </w:r>
          </w:p>
          <w:p w14:paraId="23192F6D" w14:textId="77777777" w:rsidR="00C73CA5" w:rsidRDefault="00C73CA5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The operator presses the </w:t>
            </w:r>
            <w:r w:rsidRPr="000A5D44">
              <w:rPr>
                <w:b/>
                <w:bCs/>
                <w:lang w:val="en-GB"/>
              </w:rPr>
              <w:t>Start Place</w:t>
            </w:r>
            <w:r>
              <w:rPr>
                <w:lang w:val="en-GB"/>
              </w:rPr>
              <w:t xml:space="preserve"> button.</w:t>
            </w:r>
          </w:p>
          <w:p w14:paraId="215CB577" w14:textId="77777777" w:rsidR="00C73CA5" w:rsidRDefault="00C73CA5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robot places the tube in the nest number (number</w:t>
            </w:r>
            <w:proofErr w:type="gramStart"/>
            <w:r>
              <w:rPr>
                <w:lang w:val="en-GB"/>
              </w:rPr>
              <w:t>)?...</w:t>
            </w:r>
            <w:proofErr w:type="gramEnd"/>
            <w:r>
              <w:rPr>
                <w:lang w:val="en-GB"/>
              </w:rPr>
              <w:t>.</w:t>
            </w:r>
          </w:p>
          <w:p w14:paraId="0C16004B" w14:textId="77777777" w:rsidR="00C73CA5" w:rsidRDefault="00C73CA5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 z axis is in up position (y/n)?</w:t>
            </w:r>
          </w:p>
          <w:p w14:paraId="7B707D79" w14:textId="549B5495" w:rsidR="00C73CA5" w:rsidRDefault="00C73CA5" w:rsidP="00765BA6">
            <w:pPr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There is a tube in the gripper (y/n)?</w:t>
            </w:r>
          </w:p>
        </w:tc>
      </w:tr>
    </w:tbl>
    <w:p w14:paraId="7EDE41A3" w14:textId="5D587DA8" w:rsidR="008316A4" w:rsidRPr="008316A4" w:rsidRDefault="00C73CA5" w:rsidP="008316A4">
      <w:pPr>
        <w:pStyle w:val="Titre1"/>
        <w:rPr>
          <w:lang w:val="en-GB"/>
        </w:rPr>
      </w:pPr>
      <w:r>
        <w:rPr>
          <w:lang w:val="en-GB"/>
        </w:rPr>
        <w:t>Fast commissioning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5009F9" w:rsidRPr="007D32C9" w14:paraId="24270EFE" w14:textId="77777777" w:rsidTr="0015516D">
        <w:tc>
          <w:tcPr>
            <w:tcW w:w="793" w:type="dxa"/>
            <w:shd w:val="clear" w:color="auto" w:fill="F7CAAC" w:themeFill="accent2" w:themeFillTint="66"/>
          </w:tcPr>
          <w:p w14:paraId="54D47FCB" w14:textId="77777777" w:rsidR="005009F9" w:rsidRPr="007D32C9" w:rsidRDefault="005009F9" w:rsidP="0015516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77376B94" w14:textId="092A4EAD" w:rsidR="005009F9" w:rsidRPr="007D32C9" w:rsidRDefault="005009F9" w:rsidP="0015516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Check Hold</w:t>
            </w:r>
          </w:p>
        </w:tc>
      </w:tr>
      <w:tr w:rsidR="008316A4" w:rsidRPr="008B6AE4" w14:paraId="2A358204" w14:textId="77777777" w:rsidTr="0015516D">
        <w:tc>
          <w:tcPr>
            <w:tcW w:w="793" w:type="dxa"/>
          </w:tcPr>
          <w:p w14:paraId="00AEEAAF" w14:textId="7E9FCFF0" w:rsidR="008316A4" w:rsidRDefault="00C55D3C" w:rsidP="0015516D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  <w:r w:rsidR="00C73CA5">
              <w:rPr>
                <w:lang w:val="en-GB"/>
              </w:rPr>
              <w:t>,1</w:t>
            </w:r>
          </w:p>
        </w:tc>
        <w:tc>
          <w:tcPr>
            <w:tcW w:w="8700" w:type="dxa"/>
          </w:tcPr>
          <w:p w14:paraId="415F0FBC" w14:textId="593C6BBB" w:rsidR="008316A4" w:rsidRDefault="00C73CA5" w:rsidP="0015516D">
            <w:pPr>
              <w:rPr>
                <w:lang w:val="en-GB"/>
              </w:rPr>
            </w:pPr>
            <w:r>
              <w:rPr>
                <w:lang w:val="en-GB"/>
              </w:rPr>
              <w:t xml:space="preserve">The supervisor opens the door, move the plate from </w:t>
            </w:r>
            <w:r w:rsidRPr="00C73CA5">
              <w:rPr>
                <w:b/>
                <w:lang w:val="en-GB"/>
              </w:rPr>
              <w:t>n</w:t>
            </w:r>
            <w:r>
              <w:rPr>
                <w:lang w:val="en-GB"/>
              </w:rPr>
              <w:t xml:space="preserve"> centimetres to the centre of the cell:</w:t>
            </w:r>
          </w:p>
          <w:p w14:paraId="31405200" w14:textId="0C8963B8" w:rsidR="008316A4" w:rsidRPr="008316A4" w:rsidRDefault="00C73CA5" w:rsidP="0015516D">
            <w:pPr>
              <w:rPr>
                <w:lang w:val="en-GB"/>
              </w:rPr>
            </w:pPr>
            <w:r>
              <w:rPr>
                <w:lang w:val="en-GB"/>
              </w:rPr>
              <w:t>(Number of centimetres</w:t>
            </w:r>
            <w:proofErr w:type="gramStart"/>
            <w:r>
              <w:rPr>
                <w:lang w:val="en-GB"/>
              </w:rPr>
              <w:t>)?...</w:t>
            </w:r>
            <w:proofErr w:type="gramEnd"/>
            <w:r>
              <w:rPr>
                <w:lang w:val="en-GB"/>
              </w:rPr>
              <w:t>.</w:t>
            </w:r>
          </w:p>
          <w:p w14:paraId="0B969096" w14:textId="77777777" w:rsidR="008316A4" w:rsidRPr="00104C5E" w:rsidRDefault="008316A4" w:rsidP="0015516D">
            <w:pPr>
              <w:rPr>
                <w:b/>
                <w:bCs/>
                <w:lang w:val="en-GB"/>
              </w:rPr>
            </w:pPr>
          </w:p>
        </w:tc>
      </w:tr>
      <w:tr w:rsidR="005009F9" w:rsidRPr="000A5D44" w14:paraId="57019685" w14:textId="77777777" w:rsidTr="0015516D">
        <w:tc>
          <w:tcPr>
            <w:tcW w:w="793" w:type="dxa"/>
          </w:tcPr>
          <w:p w14:paraId="0976F46D" w14:textId="52222370" w:rsidR="005009F9" w:rsidRDefault="00C73CA5" w:rsidP="0015516D">
            <w:pPr>
              <w:rPr>
                <w:lang w:val="en-GB"/>
              </w:rPr>
            </w:pPr>
            <w:r>
              <w:rPr>
                <w:lang w:val="en-GB"/>
              </w:rPr>
              <w:t>4.2</w:t>
            </w:r>
          </w:p>
        </w:tc>
        <w:tc>
          <w:tcPr>
            <w:tcW w:w="8700" w:type="dxa"/>
          </w:tcPr>
          <w:p w14:paraId="058CE895" w14:textId="095C7D64" w:rsidR="00CA659E" w:rsidRDefault="00CA659E" w:rsidP="0015516D">
            <w:pPr>
              <w:rPr>
                <w:lang w:val="en-GB"/>
              </w:rPr>
            </w:pPr>
            <w:r>
              <w:rPr>
                <w:lang w:val="en-GB"/>
              </w:rPr>
              <w:t>The supervisor starts a chronometer.</w:t>
            </w:r>
          </w:p>
          <w:p w14:paraId="3D8AEB49" w14:textId="5B68385B" w:rsidR="008316A4" w:rsidRDefault="00C73CA5" w:rsidP="0015516D">
            <w:pPr>
              <w:rPr>
                <w:lang w:val="en-GB"/>
              </w:rPr>
            </w:pPr>
            <w:r>
              <w:rPr>
                <w:lang w:val="en-GB"/>
              </w:rPr>
              <w:t>One team member modifies the PCS, enable or disable i</w:t>
            </w:r>
            <w:r w:rsidR="000A5D44">
              <w:rPr>
                <w:lang w:val="en-GB"/>
              </w:rPr>
              <w:t>t</w:t>
            </w:r>
            <w:r>
              <w:rPr>
                <w:lang w:val="en-GB"/>
              </w:rPr>
              <w:t xml:space="preserve"> with some buttons. Done (y/n)?...</w:t>
            </w:r>
          </w:p>
          <w:p w14:paraId="0662F5F2" w14:textId="2486B4E2" w:rsidR="00C73CA5" w:rsidRDefault="00C73CA5" w:rsidP="0015516D">
            <w:pPr>
              <w:rPr>
                <w:lang w:val="en-GB"/>
              </w:rPr>
            </w:pPr>
            <w:r>
              <w:rPr>
                <w:lang w:val="en-GB"/>
              </w:rPr>
              <w:t>One team member reset the PLC using the sequence descried in PQ ID 1, Done (y/n)?...</w:t>
            </w:r>
          </w:p>
          <w:p w14:paraId="5ED60B15" w14:textId="2F3798CE" w:rsidR="00C73CA5" w:rsidRDefault="00C73CA5" w:rsidP="0015516D">
            <w:pPr>
              <w:rPr>
                <w:lang w:val="en-GB"/>
              </w:rPr>
            </w:pPr>
            <w:r>
              <w:rPr>
                <w:lang w:val="en-GB"/>
              </w:rPr>
              <w:t>One team member performs a camera calibration validation</w:t>
            </w:r>
            <w:r w:rsidR="00CA659E">
              <w:rPr>
                <w:lang w:val="en-GB"/>
              </w:rPr>
              <w:t xml:space="preserve"> as described in PQ ID, Done (y/n)?...</w:t>
            </w:r>
          </w:p>
          <w:p w14:paraId="3A790340" w14:textId="32B52EBF" w:rsidR="00CA659E" w:rsidRPr="008316A4" w:rsidRDefault="00CA659E" w:rsidP="0015516D">
            <w:pPr>
              <w:rPr>
                <w:lang w:val="en-GB"/>
              </w:rPr>
            </w:pPr>
            <w:r>
              <w:rPr>
                <w:lang w:val="en-GB"/>
              </w:rPr>
              <w:t xml:space="preserve">Write the time of the chronometer here in minutes, </w:t>
            </w:r>
            <w:proofErr w:type="gramStart"/>
            <w:r>
              <w:rPr>
                <w:lang w:val="en-GB"/>
              </w:rPr>
              <w:t>seconds:…</w:t>
            </w:r>
            <w:proofErr w:type="gramEnd"/>
            <w:r>
              <w:rPr>
                <w:lang w:val="en-GB"/>
              </w:rPr>
              <w:t>.</w:t>
            </w:r>
          </w:p>
          <w:p w14:paraId="7BA3D3CF" w14:textId="77777777" w:rsidR="005009F9" w:rsidRPr="00104C5E" w:rsidRDefault="005009F9" w:rsidP="0015516D">
            <w:pPr>
              <w:rPr>
                <w:b/>
                <w:bCs/>
                <w:lang w:val="en-GB"/>
              </w:rPr>
            </w:pPr>
          </w:p>
        </w:tc>
      </w:tr>
      <w:tr w:rsidR="00C73CA5" w:rsidRPr="000A5D44" w14:paraId="775872B7" w14:textId="77777777" w:rsidTr="0015516D">
        <w:tc>
          <w:tcPr>
            <w:tcW w:w="793" w:type="dxa"/>
          </w:tcPr>
          <w:p w14:paraId="07F77476" w14:textId="467F567D" w:rsidR="00C73CA5" w:rsidRDefault="00CA659E" w:rsidP="0015516D">
            <w:pPr>
              <w:rPr>
                <w:lang w:val="en-GB"/>
              </w:rPr>
            </w:pPr>
            <w:r>
              <w:rPr>
                <w:lang w:val="en-GB"/>
              </w:rPr>
              <w:t>4.3</w:t>
            </w:r>
          </w:p>
        </w:tc>
        <w:tc>
          <w:tcPr>
            <w:tcW w:w="8700" w:type="dxa"/>
          </w:tcPr>
          <w:p w14:paraId="3DEB1935" w14:textId="4846E5AE" w:rsidR="00C73CA5" w:rsidRDefault="00CA659E" w:rsidP="0015516D">
            <w:pPr>
              <w:rPr>
                <w:lang w:val="en-GB"/>
              </w:rPr>
            </w:pPr>
            <w:r>
              <w:rPr>
                <w:lang w:val="en-GB"/>
              </w:rPr>
              <w:t>The supervisor place</w:t>
            </w:r>
            <w:r w:rsidR="000A5D44">
              <w:rPr>
                <w:lang w:val="en-GB"/>
              </w:rPr>
              <w:t>s</w:t>
            </w:r>
            <w:r>
              <w:rPr>
                <w:lang w:val="en-GB"/>
              </w:rPr>
              <w:t xml:space="preserve"> a tube in the nest number (nest </w:t>
            </w:r>
            <w:proofErr w:type="gramStart"/>
            <w:r>
              <w:rPr>
                <w:lang w:val="en-GB"/>
              </w:rPr>
              <w:t>number) ?...</w:t>
            </w:r>
            <w:proofErr w:type="gramEnd"/>
            <w:r>
              <w:rPr>
                <w:lang w:val="en-GB"/>
              </w:rPr>
              <w:t>.</w:t>
            </w:r>
          </w:p>
          <w:p w14:paraId="511F181C" w14:textId="77777777" w:rsidR="00CA659E" w:rsidRDefault="00CA659E" w:rsidP="00CA659E">
            <w:pPr>
              <w:rPr>
                <w:lang w:val="en-GB"/>
              </w:rPr>
            </w:pPr>
            <w:r>
              <w:rPr>
                <w:lang w:val="en-GB"/>
              </w:rPr>
              <w:t xml:space="preserve">The supervisor starts a pick sequence from the nest number (nest </w:t>
            </w:r>
            <w:proofErr w:type="gramStart"/>
            <w:r>
              <w:rPr>
                <w:lang w:val="en-GB"/>
              </w:rPr>
              <w:t>number) ?...</w:t>
            </w:r>
            <w:proofErr w:type="gramEnd"/>
            <w:r>
              <w:rPr>
                <w:lang w:val="en-GB"/>
              </w:rPr>
              <w:t>.</w:t>
            </w:r>
          </w:p>
          <w:p w14:paraId="3B3B91E3" w14:textId="1183A1AA" w:rsidR="00CA659E" w:rsidRDefault="00CA659E" w:rsidP="0015516D">
            <w:pPr>
              <w:rPr>
                <w:lang w:val="en-GB"/>
              </w:rPr>
            </w:pPr>
            <w:r>
              <w:rPr>
                <w:lang w:val="en-GB"/>
              </w:rPr>
              <w:t>The robot picks the tubs (y/n</w:t>
            </w:r>
            <w:proofErr w:type="gramStart"/>
            <w:r>
              <w:rPr>
                <w:lang w:val="en-GB"/>
              </w:rPr>
              <w:t>)?...</w:t>
            </w:r>
            <w:proofErr w:type="gramEnd"/>
          </w:p>
        </w:tc>
      </w:tr>
    </w:tbl>
    <w:p w14:paraId="1FB34CE7" w14:textId="5977A6D1" w:rsidR="00217072" w:rsidRDefault="00217072" w:rsidP="00CA659E">
      <w:pPr>
        <w:pStyle w:val="Titre1"/>
        <w:numPr>
          <w:ilvl w:val="0"/>
          <w:numId w:val="0"/>
        </w:numPr>
        <w:rPr>
          <w:lang w:val="en-GB"/>
        </w:rPr>
      </w:pPr>
    </w:p>
    <w:sectPr w:rsidR="00217072">
      <w:footerReference w:type="default" r:id="rId8"/>
      <w:headerReference w:type="first" r:id="rId9"/>
      <w:footerReference w:type="first" r:id="rId10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0D4D" w14:textId="77777777" w:rsidR="00A32ADD" w:rsidRDefault="00A32ADD">
      <w:r>
        <w:separator/>
      </w:r>
    </w:p>
  </w:endnote>
  <w:endnote w:type="continuationSeparator" w:id="0">
    <w:p w14:paraId="4FD0BA40" w14:textId="77777777" w:rsidR="00A32ADD" w:rsidRDefault="00A3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1B9F1D91" w:rsidR="00F513D6" w:rsidRPr="00B535BD" w:rsidRDefault="005D069D" w:rsidP="004D39E9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</w:t>
    </w:r>
    <w:r w:rsidR="004D39E9">
      <w:rPr>
        <w:color w:val="666666"/>
      </w:rPr>
      <w:t>Industrie 23</w:t>
    </w:r>
    <w:r w:rsidR="00F513D6">
      <w:rPr>
        <w:color w:val="666666"/>
      </w:rPr>
      <w:t>. • 1950 Sion 2</w:t>
    </w:r>
  </w:p>
  <w:p w14:paraId="40421DA5" w14:textId="69B50430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 xml:space="preserve">+41 </w:t>
    </w:r>
    <w:r w:rsidR="00ED1CAC">
      <w:rPr>
        <w:color w:val="666666"/>
      </w:rPr>
      <w:t>58</w:t>
    </w:r>
    <w:r>
      <w:rPr>
        <w:color w:val="666666"/>
      </w:rPr>
      <w:t xml:space="preserve"> 606 85 </w:t>
    </w:r>
    <w:r w:rsidR="004D39E9">
      <w:rPr>
        <w:color w:val="666666"/>
      </w:rPr>
      <w:t>16</w:t>
    </w:r>
    <w:r>
      <w:rPr>
        <w:color w:val="666666"/>
      </w:rPr>
      <w:t xml:space="preserve"> • </w:t>
    </w:r>
    <w:r w:rsidRPr="00F513D6">
      <w:rPr>
        <w:color w:val="666666"/>
      </w:rPr>
      <w:t>info.synd</w:t>
    </w:r>
    <w:r>
      <w:rPr>
        <w:color w:val="666666"/>
      </w:rPr>
      <w:t>@hevs.ch • 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6F3B7" w14:textId="77777777" w:rsidR="00A32ADD" w:rsidRDefault="00A32ADD">
      <w:r>
        <w:separator/>
      </w:r>
    </w:p>
  </w:footnote>
  <w:footnote w:type="continuationSeparator" w:id="0">
    <w:p w14:paraId="548F6810" w14:textId="77777777" w:rsidR="00A32ADD" w:rsidRDefault="00A32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34F628A8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8690">
    <w:abstractNumId w:val="0"/>
  </w:num>
  <w:num w:numId="2" w16cid:durableId="55207158">
    <w:abstractNumId w:val="0"/>
    <w:lvlOverride w:ilvl="0">
      <w:startOverride w:val="1"/>
    </w:lvlOverride>
  </w:num>
  <w:num w:numId="3" w16cid:durableId="1366176794">
    <w:abstractNumId w:val="0"/>
    <w:lvlOverride w:ilvl="0">
      <w:startOverride w:val="1"/>
    </w:lvlOverride>
  </w:num>
  <w:num w:numId="4" w16cid:durableId="249198669">
    <w:abstractNumId w:val="0"/>
    <w:lvlOverride w:ilvl="0">
      <w:startOverride w:val="1"/>
    </w:lvlOverride>
  </w:num>
  <w:num w:numId="5" w16cid:durableId="1868834534">
    <w:abstractNumId w:val="0"/>
    <w:lvlOverride w:ilvl="0">
      <w:startOverride w:val="1"/>
    </w:lvlOverride>
  </w:num>
  <w:num w:numId="6" w16cid:durableId="1325089329">
    <w:abstractNumId w:val="0"/>
    <w:lvlOverride w:ilvl="0">
      <w:startOverride w:val="1"/>
    </w:lvlOverride>
  </w:num>
  <w:num w:numId="7" w16cid:durableId="894004886">
    <w:abstractNumId w:val="0"/>
  </w:num>
  <w:num w:numId="8" w16cid:durableId="1331107172">
    <w:abstractNumId w:val="0"/>
    <w:lvlOverride w:ilvl="0">
      <w:startOverride w:val="1"/>
    </w:lvlOverride>
  </w:num>
  <w:num w:numId="9" w16cid:durableId="1885285511">
    <w:abstractNumId w:val="0"/>
    <w:lvlOverride w:ilvl="0">
      <w:startOverride w:val="1"/>
    </w:lvlOverride>
  </w:num>
  <w:num w:numId="10" w16cid:durableId="1563713578">
    <w:abstractNumId w:val="0"/>
    <w:lvlOverride w:ilvl="0">
      <w:startOverride w:val="1"/>
    </w:lvlOverride>
  </w:num>
  <w:num w:numId="11" w16cid:durableId="1577977502">
    <w:abstractNumId w:val="0"/>
    <w:lvlOverride w:ilvl="0">
      <w:startOverride w:val="1"/>
    </w:lvlOverride>
  </w:num>
  <w:num w:numId="12" w16cid:durableId="1858696346">
    <w:abstractNumId w:val="0"/>
    <w:lvlOverride w:ilvl="0">
      <w:startOverride w:val="1"/>
    </w:lvlOverride>
  </w:num>
  <w:num w:numId="13" w16cid:durableId="1643733442">
    <w:abstractNumId w:val="0"/>
    <w:lvlOverride w:ilvl="0">
      <w:startOverride w:val="1"/>
    </w:lvlOverride>
  </w:num>
  <w:num w:numId="14" w16cid:durableId="228077574">
    <w:abstractNumId w:val="0"/>
    <w:lvlOverride w:ilvl="0">
      <w:startOverride w:val="1"/>
    </w:lvlOverride>
  </w:num>
  <w:num w:numId="15" w16cid:durableId="1535725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048AE"/>
    <w:rsid w:val="00051BB6"/>
    <w:rsid w:val="000623B8"/>
    <w:rsid w:val="000637E0"/>
    <w:rsid w:val="00083E60"/>
    <w:rsid w:val="0008407C"/>
    <w:rsid w:val="000A3A9A"/>
    <w:rsid w:val="000A5D44"/>
    <w:rsid w:val="000B1039"/>
    <w:rsid w:val="000B2AD7"/>
    <w:rsid w:val="000B5E2C"/>
    <w:rsid w:val="000C2DD5"/>
    <w:rsid w:val="000D0307"/>
    <w:rsid w:val="000D6F69"/>
    <w:rsid w:val="000F44F1"/>
    <w:rsid w:val="000F631F"/>
    <w:rsid w:val="001011BA"/>
    <w:rsid w:val="00104C5E"/>
    <w:rsid w:val="001066CB"/>
    <w:rsid w:val="00144F7A"/>
    <w:rsid w:val="00145888"/>
    <w:rsid w:val="00146213"/>
    <w:rsid w:val="001475EA"/>
    <w:rsid w:val="001539D6"/>
    <w:rsid w:val="00164F33"/>
    <w:rsid w:val="00184C71"/>
    <w:rsid w:val="00191BBB"/>
    <w:rsid w:val="001A7A62"/>
    <w:rsid w:val="001B740B"/>
    <w:rsid w:val="001D16DE"/>
    <w:rsid w:val="001D4343"/>
    <w:rsid w:val="001D557D"/>
    <w:rsid w:val="001E025B"/>
    <w:rsid w:val="001E0D05"/>
    <w:rsid w:val="001F3FDD"/>
    <w:rsid w:val="001F5885"/>
    <w:rsid w:val="001F6BAD"/>
    <w:rsid w:val="00217072"/>
    <w:rsid w:val="002313D4"/>
    <w:rsid w:val="002355B1"/>
    <w:rsid w:val="00276438"/>
    <w:rsid w:val="00276A46"/>
    <w:rsid w:val="0029383E"/>
    <w:rsid w:val="002B17F5"/>
    <w:rsid w:val="002C3E9B"/>
    <w:rsid w:val="002E56FB"/>
    <w:rsid w:val="002F4C1B"/>
    <w:rsid w:val="00345E95"/>
    <w:rsid w:val="00350458"/>
    <w:rsid w:val="00366F8A"/>
    <w:rsid w:val="00367608"/>
    <w:rsid w:val="0037766F"/>
    <w:rsid w:val="003850EE"/>
    <w:rsid w:val="00385AE8"/>
    <w:rsid w:val="003A67C2"/>
    <w:rsid w:val="003C08B4"/>
    <w:rsid w:val="003F1DD6"/>
    <w:rsid w:val="003F5B23"/>
    <w:rsid w:val="0040144A"/>
    <w:rsid w:val="00405EE0"/>
    <w:rsid w:val="00415D5B"/>
    <w:rsid w:val="0046360E"/>
    <w:rsid w:val="00466B6C"/>
    <w:rsid w:val="00493D98"/>
    <w:rsid w:val="004C36BD"/>
    <w:rsid w:val="004D39E9"/>
    <w:rsid w:val="004D45CE"/>
    <w:rsid w:val="004E2FE6"/>
    <w:rsid w:val="004E4031"/>
    <w:rsid w:val="004E5CF6"/>
    <w:rsid w:val="004F315B"/>
    <w:rsid w:val="004F7931"/>
    <w:rsid w:val="005009F9"/>
    <w:rsid w:val="005023DD"/>
    <w:rsid w:val="00502E88"/>
    <w:rsid w:val="005322E0"/>
    <w:rsid w:val="00547FE7"/>
    <w:rsid w:val="00564C30"/>
    <w:rsid w:val="0057771E"/>
    <w:rsid w:val="005837A0"/>
    <w:rsid w:val="00595832"/>
    <w:rsid w:val="005B5BB3"/>
    <w:rsid w:val="005C1ABF"/>
    <w:rsid w:val="005C1BBD"/>
    <w:rsid w:val="005D069D"/>
    <w:rsid w:val="005E51A0"/>
    <w:rsid w:val="005F5AAB"/>
    <w:rsid w:val="00610886"/>
    <w:rsid w:val="00634EE4"/>
    <w:rsid w:val="0064496C"/>
    <w:rsid w:val="00646367"/>
    <w:rsid w:val="00655C2D"/>
    <w:rsid w:val="00660947"/>
    <w:rsid w:val="006A1E80"/>
    <w:rsid w:val="006B0D71"/>
    <w:rsid w:val="006B5405"/>
    <w:rsid w:val="006C0448"/>
    <w:rsid w:val="006C05C1"/>
    <w:rsid w:val="006D28AA"/>
    <w:rsid w:val="006D76A7"/>
    <w:rsid w:val="006F76FD"/>
    <w:rsid w:val="00712C42"/>
    <w:rsid w:val="007305A6"/>
    <w:rsid w:val="00732EC9"/>
    <w:rsid w:val="007403C7"/>
    <w:rsid w:val="007513AE"/>
    <w:rsid w:val="00774613"/>
    <w:rsid w:val="00775F6C"/>
    <w:rsid w:val="00776C25"/>
    <w:rsid w:val="00780EF2"/>
    <w:rsid w:val="00781A01"/>
    <w:rsid w:val="007858B5"/>
    <w:rsid w:val="00791114"/>
    <w:rsid w:val="007A2FCE"/>
    <w:rsid w:val="007B06D4"/>
    <w:rsid w:val="007B6823"/>
    <w:rsid w:val="007B6F3F"/>
    <w:rsid w:val="007D0CDF"/>
    <w:rsid w:val="007D32C9"/>
    <w:rsid w:val="007D34C7"/>
    <w:rsid w:val="007E0D01"/>
    <w:rsid w:val="008129E9"/>
    <w:rsid w:val="00816435"/>
    <w:rsid w:val="00830B99"/>
    <w:rsid w:val="008316A4"/>
    <w:rsid w:val="008316BC"/>
    <w:rsid w:val="0083285D"/>
    <w:rsid w:val="008461ED"/>
    <w:rsid w:val="00851278"/>
    <w:rsid w:val="00851C5F"/>
    <w:rsid w:val="00864F11"/>
    <w:rsid w:val="00876489"/>
    <w:rsid w:val="00881949"/>
    <w:rsid w:val="008851F3"/>
    <w:rsid w:val="00886C14"/>
    <w:rsid w:val="00891E1C"/>
    <w:rsid w:val="008B2960"/>
    <w:rsid w:val="008B6AE4"/>
    <w:rsid w:val="008C6B88"/>
    <w:rsid w:val="008D541A"/>
    <w:rsid w:val="008D66B8"/>
    <w:rsid w:val="008F4C00"/>
    <w:rsid w:val="009173C7"/>
    <w:rsid w:val="0092200F"/>
    <w:rsid w:val="00927E75"/>
    <w:rsid w:val="00930CC7"/>
    <w:rsid w:val="009400A2"/>
    <w:rsid w:val="00940E36"/>
    <w:rsid w:val="009558AD"/>
    <w:rsid w:val="009652EA"/>
    <w:rsid w:val="009B7FBF"/>
    <w:rsid w:val="009F616A"/>
    <w:rsid w:val="00A151A3"/>
    <w:rsid w:val="00A1685B"/>
    <w:rsid w:val="00A20644"/>
    <w:rsid w:val="00A32ADD"/>
    <w:rsid w:val="00A3518F"/>
    <w:rsid w:val="00A42D4A"/>
    <w:rsid w:val="00A54B14"/>
    <w:rsid w:val="00A83542"/>
    <w:rsid w:val="00A92B28"/>
    <w:rsid w:val="00A96611"/>
    <w:rsid w:val="00AC3000"/>
    <w:rsid w:val="00AD2522"/>
    <w:rsid w:val="00B354A6"/>
    <w:rsid w:val="00B51A33"/>
    <w:rsid w:val="00B60C3C"/>
    <w:rsid w:val="00B64D5C"/>
    <w:rsid w:val="00B81829"/>
    <w:rsid w:val="00B84587"/>
    <w:rsid w:val="00B8460B"/>
    <w:rsid w:val="00BB1065"/>
    <w:rsid w:val="00BB2B92"/>
    <w:rsid w:val="00C05C27"/>
    <w:rsid w:val="00C1727B"/>
    <w:rsid w:val="00C30516"/>
    <w:rsid w:val="00C3128A"/>
    <w:rsid w:val="00C34C53"/>
    <w:rsid w:val="00C46132"/>
    <w:rsid w:val="00C50F4E"/>
    <w:rsid w:val="00C55D3C"/>
    <w:rsid w:val="00C66B01"/>
    <w:rsid w:val="00C7045E"/>
    <w:rsid w:val="00C7299D"/>
    <w:rsid w:val="00C73CA5"/>
    <w:rsid w:val="00C96863"/>
    <w:rsid w:val="00C97E52"/>
    <w:rsid w:val="00CA659E"/>
    <w:rsid w:val="00CA7B35"/>
    <w:rsid w:val="00CC0DBB"/>
    <w:rsid w:val="00CC4DB9"/>
    <w:rsid w:val="00CD04D2"/>
    <w:rsid w:val="00CD0D62"/>
    <w:rsid w:val="00CD2D9B"/>
    <w:rsid w:val="00CD6183"/>
    <w:rsid w:val="00CE6A98"/>
    <w:rsid w:val="00CF6F29"/>
    <w:rsid w:val="00D0065D"/>
    <w:rsid w:val="00D152F9"/>
    <w:rsid w:val="00D34421"/>
    <w:rsid w:val="00D35F03"/>
    <w:rsid w:val="00D362C6"/>
    <w:rsid w:val="00D50BBD"/>
    <w:rsid w:val="00D73419"/>
    <w:rsid w:val="00D84A5A"/>
    <w:rsid w:val="00D8545D"/>
    <w:rsid w:val="00DB20CD"/>
    <w:rsid w:val="00DE35E2"/>
    <w:rsid w:val="00DE3E5C"/>
    <w:rsid w:val="00DF3985"/>
    <w:rsid w:val="00E34105"/>
    <w:rsid w:val="00E5164F"/>
    <w:rsid w:val="00E51B74"/>
    <w:rsid w:val="00E71332"/>
    <w:rsid w:val="00E821D3"/>
    <w:rsid w:val="00E871DE"/>
    <w:rsid w:val="00E907C8"/>
    <w:rsid w:val="00E95988"/>
    <w:rsid w:val="00E9796E"/>
    <w:rsid w:val="00EA4862"/>
    <w:rsid w:val="00EC01DA"/>
    <w:rsid w:val="00ED1CAC"/>
    <w:rsid w:val="00EE0DE5"/>
    <w:rsid w:val="00EE2357"/>
    <w:rsid w:val="00F05B71"/>
    <w:rsid w:val="00F233D4"/>
    <w:rsid w:val="00F3511B"/>
    <w:rsid w:val="00F35768"/>
    <w:rsid w:val="00F37089"/>
    <w:rsid w:val="00F513D6"/>
    <w:rsid w:val="00F6079F"/>
    <w:rsid w:val="00F727C0"/>
    <w:rsid w:val="00F73A44"/>
    <w:rsid w:val="00F740E9"/>
    <w:rsid w:val="00F8243D"/>
    <w:rsid w:val="00F9167E"/>
    <w:rsid w:val="00FA54B4"/>
    <w:rsid w:val="00FA5E3D"/>
    <w:rsid w:val="00FB45D6"/>
    <w:rsid w:val="00FC58D1"/>
    <w:rsid w:val="00FE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  <w:style w:type="paragraph" w:styleId="Titre">
    <w:name w:val="Title"/>
    <w:basedOn w:val="Normal"/>
    <w:next w:val="Normal"/>
    <w:link w:val="TitreCar"/>
    <w:uiPriority w:val="10"/>
    <w:qFormat/>
    <w:rsid w:val="00646367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reCar">
    <w:name w:val="Titre Car"/>
    <w:basedOn w:val="Policepardfaut"/>
    <w:link w:val="Titre"/>
    <w:uiPriority w:val="10"/>
    <w:rsid w:val="00646367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customStyle="1" w:styleId="Default">
    <w:name w:val="Default"/>
    <w:rsid w:val="008316A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2</Pages>
  <Words>455</Words>
  <Characters>2263</Characters>
  <Application>Microsoft Office Word</Application>
  <DocSecurity>0</DocSecurity>
  <Lines>141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93</cp:revision>
  <cp:lastPrinted>2026-04-16T12:20:00Z</cp:lastPrinted>
  <dcterms:created xsi:type="dcterms:W3CDTF">2021-03-26T12:57:00Z</dcterms:created>
  <dcterms:modified xsi:type="dcterms:W3CDTF">2026-04-16T13:49:00Z</dcterms:modified>
</cp:coreProperties>
</file>